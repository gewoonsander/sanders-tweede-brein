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306" w:rsidRDefault="00B23A17">
      <w:r>
        <w:fldChar w:fldCharType="begin"/>
      </w:r>
      <w:r>
        <w:instrText xml:space="preserve"> HYPERLINK "mailto:vacatue@scholenvakgroepomb.nl" </w:instrText>
      </w:r>
      <w:r>
        <w:fldChar w:fldCharType="separate"/>
      </w:r>
      <w:r w:rsidRPr="00BB431F">
        <w:rPr>
          <w:rStyle w:val="Hyperlink"/>
        </w:rPr>
        <w:t>vacatue@scholenvakgroepomb.nl</w:t>
      </w:r>
      <w:r>
        <w:fldChar w:fldCharType="end"/>
      </w:r>
    </w:p>
    <w:p w:rsidR="00B23A17" w:rsidRDefault="00B23A17"/>
    <w:p w:rsidR="00B23A17" w:rsidRDefault="00B23A17">
      <w:r>
        <w:t>Beste sollicitatie commissie,</w:t>
      </w:r>
    </w:p>
    <w:p w:rsidR="00523E77" w:rsidRDefault="00523E77"/>
    <w:p w:rsidR="00B23A17" w:rsidRDefault="00B23A17">
      <w:r>
        <w:t xml:space="preserve">Vandaag kwam ik </w:t>
      </w:r>
      <w:r w:rsidR="00186857">
        <w:t xml:space="preserve">er </w:t>
      </w:r>
      <w:r>
        <w:t>tijdens de</w:t>
      </w:r>
      <w:r w:rsidR="00523E77">
        <w:t xml:space="preserve"> OOP pauze </w:t>
      </w:r>
      <w:r>
        <w:t xml:space="preserve">achter dat er </w:t>
      </w:r>
      <w:r w:rsidR="00320742">
        <w:t xml:space="preserve">een </w:t>
      </w:r>
      <w:r>
        <w:t xml:space="preserve">applicatiebeheerder gezocht wordt voor de scholengroep. Ik heb het hier </w:t>
      </w:r>
      <w:r w:rsidR="00523E77">
        <w:t xml:space="preserve">meteen </w:t>
      </w:r>
      <w:r>
        <w:t>met mijn vrouw over gehad en heb besloten om ook  te solliciteren.</w:t>
      </w:r>
    </w:p>
    <w:p w:rsidR="006A0F3E" w:rsidRDefault="00B23A17">
      <w:r>
        <w:t>Ik ben momenteel in vaste dienst bij de scholengroep als onderwijsassistent op de havo</w:t>
      </w:r>
      <w:r w:rsidR="00186857">
        <w:t xml:space="preserve"> afdeling</w:t>
      </w:r>
      <w:r>
        <w:t xml:space="preserve"> in </w:t>
      </w:r>
      <w:proofErr w:type="spellStart"/>
      <w:r>
        <w:t>Bemmel</w:t>
      </w:r>
      <w:proofErr w:type="spellEnd"/>
      <w:r>
        <w:t xml:space="preserve">. </w:t>
      </w:r>
    </w:p>
    <w:p w:rsidR="00B23A17" w:rsidRDefault="006A0F3E">
      <w:r>
        <w:t xml:space="preserve">Na een aantal jaren als docent te hebben gewerkt ben ik als onderwijsassistent gaan werken. Nu loop ik al weer bijna tien jaar rond op het </w:t>
      </w:r>
      <w:r w:rsidR="00523E77">
        <w:t>OBC en</w:t>
      </w:r>
      <w:r w:rsidR="00523E77">
        <w:t xml:space="preserve"> ben ik toe aan een nieuwe uitdaging</w:t>
      </w:r>
      <w:r w:rsidR="00523E77">
        <w:t>. Deze vacature sluit hier dan ook prima bij aan.</w:t>
      </w:r>
    </w:p>
    <w:p w:rsidR="006A0F3E" w:rsidRDefault="006A0F3E">
      <w:r>
        <w:t xml:space="preserve">Ik heb erg veel affiniteit met ICT en ben op de afdeling ook vaak de persoon waar collega’s dingen </w:t>
      </w:r>
      <w:r w:rsidR="00320742">
        <w:t>aan vragen met betrekking tot computer-gerelateerde zaken</w:t>
      </w:r>
      <w:r>
        <w:t>.</w:t>
      </w:r>
    </w:p>
    <w:p w:rsidR="006A0F3E" w:rsidRDefault="00CD19B7">
      <w:r>
        <w:t>Vrij recentelijk heb ik</w:t>
      </w:r>
      <w:r w:rsidR="006A0F3E">
        <w:t xml:space="preserve"> een opleiding PHP professional afgerond en maak hiermee verschillende websites en applicaties. Ik heb zelfs een applicatie gemaakt waarmee wij de herkansingen inventa</w:t>
      </w:r>
      <w:r>
        <w:t>riseren voor de havo en het vwo.</w:t>
      </w:r>
    </w:p>
    <w:p w:rsidR="00523E77" w:rsidRDefault="006A0F3E">
      <w:r>
        <w:t>Naast deze al afgeronde opleiding start ik in december met een hbo programma Software engineering</w:t>
      </w:r>
      <w:r w:rsidR="00523E77">
        <w:t xml:space="preserve"> en Development. </w:t>
      </w:r>
      <w:r w:rsidR="00CD19B7">
        <w:t>Het mag duidelijk zijn dat ik mij meer dan gemiddeld interesseer voor ICT en applicaties.</w:t>
      </w:r>
    </w:p>
    <w:p w:rsidR="00CD19B7" w:rsidRDefault="00523E77" w:rsidP="00CD19B7">
      <w:r>
        <w:t xml:space="preserve">Gelet op de profielschets op het intranet, kan ik zeggen dat dat wel in orde zit. </w:t>
      </w:r>
    </w:p>
    <w:p w:rsidR="00523E77" w:rsidRDefault="00523E77" w:rsidP="00CD19B7">
      <w:pPr>
        <w:pStyle w:val="Lijstalinea"/>
        <w:numPr>
          <w:ilvl w:val="0"/>
          <w:numId w:val="1"/>
        </w:numPr>
      </w:pPr>
      <w:r>
        <w:t xml:space="preserve">Magister ken ik als gebruiker goed. (Tevens zit ik in de </w:t>
      </w:r>
      <w:r w:rsidR="00CD19B7">
        <w:t>w</w:t>
      </w:r>
      <w:r>
        <w:t xml:space="preserve">erkgroep Magistergebruikers). </w:t>
      </w:r>
    </w:p>
    <w:p w:rsidR="00523E77" w:rsidRDefault="00CD19B7" w:rsidP="00CD19B7">
      <w:pPr>
        <w:pStyle w:val="Lijstalinea"/>
        <w:numPr>
          <w:ilvl w:val="0"/>
          <w:numId w:val="1"/>
        </w:numPr>
      </w:pPr>
      <w:r>
        <w:t>Met het Office-</w:t>
      </w:r>
      <w:r w:rsidR="00523E77">
        <w:t xml:space="preserve">programma kan ik goed </w:t>
      </w:r>
      <w:r w:rsidR="00320742">
        <w:t>werken</w:t>
      </w:r>
      <w:r w:rsidR="00523E77">
        <w:t xml:space="preserve">. Vorig jaar heb ik nog een Excel certificaat gehaald. </w:t>
      </w:r>
    </w:p>
    <w:p w:rsidR="00523E77" w:rsidRDefault="00523E77" w:rsidP="00CD19B7">
      <w:pPr>
        <w:pStyle w:val="Lijstalinea"/>
        <w:numPr>
          <w:ilvl w:val="0"/>
          <w:numId w:val="1"/>
        </w:numPr>
      </w:pPr>
      <w:r>
        <w:t>I</w:t>
      </w:r>
      <w:r w:rsidR="00320742">
        <w:t>k heb een tweetal rijbewijzen (motor en a</w:t>
      </w:r>
      <w:r>
        <w:t>uto).</w:t>
      </w:r>
    </w:p>
    <w:p w:rsidR="00523E77" w:rsidRDefault="00523E77" w:rsidP="00CD19B7">
      <w:pPr>
        <w:pStyle w:val="Lijstalinea"/>
        <w:numPr>
          <w:ilvl w:val="0"/>
          <w:numId w:val="1"/>
        </w:numPr>
      </w:pPr>
      <w:r>
        <w:t>Ik ben breed inzetbaar.</w:t>
      </w:r>
    </w:p>
    <w:p w:rsidR="00523E77" w:rsidRDefault="00523E77" w:rsidP="00CD19B7">
      <w:pPr>
        <w:pStyle w:val="Lijstalinea"/>
        <w:numPr>
          <w:ilvl w:val="0"/>
          <w:numId w:val="1"/>
        </w:numPr>
      </w:pPr>
      <w:r>
        <w:t>Ik ben meer dan bereid om scholing te volgen, graag zelfs!</w:t>
      </w:r>
    </w:p>
    <w:p w:rsidR="00320742" w:rsidRDefault="00320742" w:rsidP="00320742">
      <w:r>
        <w:t>Ik heb echter geen MBO opleiding ICT, maar heb een HBO studie theologie afgerond.</w:t>
      </w:r>
    </w:p>
    <w:p w:rsidR="00523E77" w:rsidRDefault="00B33619">
      <w:r>
        <w:t>Aangezien ik al jaren werk in het havo team</w:t>
      </w:r>
      <w:r w:rsidR="00320742">
        <w:t xml:space="preserve"> onder Dhr. Lepp</w:t>
      </w:r>
      <w:r w:rsidR="00CD19B7">
        <w:t xml:space="preserve">, </w:t>
      </w:r>
      <w:r>
        <w:t xml:space="preserve">ben ik er van overtuigd dat je bij hem </w:t>
      </w:r>
      <w:r w:rsidR="00320742">
        <w:t>prima</w:t>
      </w:r>
      <w:r>
        <w:t xml:space="preserve"> navraag kunt doen</w:t>
      </w:r>
      <w:r w:rsidR="00320742">
        <w:t xml:space="preserve"> als het gaat over mijn competenties</w:t>
      </w:r>
      <w:r>
        <w:t>.</w:t>
      </w:r>
    </w:p>
    <w:p w:rsidR="00186857" w:rsidRDefault="00B33619">
      <w:r>
        <w:t xml:space="preserve">Al met al lijkt het mij een duidelijk zaak, graag licht ik het een en ander toe tijdens het gesprek op 17 november. Op deze dag hebben wij trouwens ook een interne training timemanagement welke ik graag zou willen bijwonen. Deze training duurt tot 17:00 als het enigszins </w:t>
      </w:r>
      <w:r w:rsidR="00186857">
        <w:t>mogelijk</w:t>
      </w:r>
      <w:r>
        <w:t xml:space="preserve"> is zou het fijn zijn als hier rekening mee gehouden kan worden. Ook ben ik natuurlijk ber</w:t>
      </w:r>
      <w:r w:rsidR="00186857">
        <w:t>eid om op een ander dag het gesprek te voeren. Mijn werkdagen zijn woensdag, donderdag en vrijdag.</w:t>
      </w:r>
    </w:p>
    <w:p w:rsidR="00186857" w:rsidRDefault="00186857">
      <w:bookmarkStart w:id="0" w:name="_GoBack"/>
      <w:bookmarkEnd w:id="0"/>
    </w:p>
    <w:p w:rsidR="00B23A17" w:rsidRDefault="00B33619">
      <w:r>
        <w:t xml:space="preserve">  </w:t>
      </w:r>
    </w:p>
    <w:p w:rsidR="00B23A17" w:rsidRDefault="00B23A17"/>
    <w:p w:rsidR="00B23A17" w:rsidRDefault="00B23A17"/>
    <w:p w:rsidR="00B23A17" w:rsidRDefault="00B23A17"/>
    <w:p w:rsidR="00B23A17" w:rsidRDefault="00B23A17"/>
    <w:p w:rsidR="00B23A17" w:rsidRDefault="00B23A17"/>
    <w:p w:rsidR="00B23A17" w:rsidRDefault="00B23A17"/>
    <w:p w:rsidR="00B23A17" w:rsidRDefault="00B23A17"/>
    <w:p w:rsidR="00B23A17" w:rsidRDefault="00B23A17"/>
    <w:p w:rsidR="00B23A17" w:rsidRDefault="00B23A17"/>
    <w:p w:rsidR="00B23A17" w:rsidRDefault="00B23A17"/>
    <w:p w:rsidR="00B23A17" w:rsidRDefault="00B23A17"/>
    <w:sectPr w:rsidR="00B23A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593F54"/>
    <w:multiLevelType w:val="hybridMultilevel"/>
    <w:tmpl w:val="6846AA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A17"/>
    <w:rsid w:val="00186857"/>
    <w:rsid w:val="00320742"/>
    <w:rsid w:val="00523E77"/>
    <w:rsid w:val="006A0F3E"/>
    <w:rsid w:val="006A75B7"/>
    <w:rsid w:val="00801622"/>
    <w:rsid w:val="00B23A17"/>
    <w:rsid w:val="00B33619"/>
    <w:rsid w:val="00BB04B6"/>
    <w:rsid w:val="00CD19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DE22E-BEFC-4661-B2EB-676DAAAC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HAnsi" w:hAnsi="Verdana" w:cstheme="minorBidi"/>
        <w:sz w:val="26"/>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B23A17"/>
    <w:rPr>
      <w:color w:val="0563C1" w:themeColor="hyperlink"/>
      <w:u w:val="single"/>
    </w:rPr>
  </w:style>
  <w:style w:type="paragraph" w:styleId="Lijstalinea">
    <w:name w:val="List Paragraph"/>
    <w:basedOn w:val="Standaard"/>
    <w:uiPriority w:val="34"/>
    <w:qFormat/>
    <w:rsid w:val="00CD19B7"/>
    <w:pPr>
      <w:ind w:left="720"/>
      <w:contextualSpacing/>
    </w:pPr>
  </w:style>
  <w:style w:type="paragraph" w:styleId="Ballontekst">
    <w:name w:val="Balloon Text"/>
    <w:basedOn w:val="Standaard"/>
    <w:link w:val="BallontekstChar"/>
    <w:uiPriority w:val="99"/>
    <w:semiHidden/>
    <w:unhideWhenUsed/>
    <w:rsid w:val="00CD19B7"/>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D19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A0B52077</Template>
  <TotalTime>68</TotalTime>
  <Pages>2</Pages>
  <Words>364</Words>
  <Characters>2008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van Ockenburg-Zwaan</dc:creator>
  <cp:keywords/>
  <dc:description/>
  <cp:lastModifiedBy>Sander van Ockenburg-Zwaan</cp:lastModifiedBy>
  <cp:revision>1</cp:revision>
  <cp:lastPrinted>2016-11-09T15:15:00Z</cp:lastPrinted>
  <dcterms:created xsi:type="dcterms:W3CDTF">2016-11-09T14:18:00Z</dcterms:created>
  <dcterms:modified xsi:type="dcterms:W3CDTF">2016-11-09T15:26:00Z</dcterms:modified>
</cp:coreProperties>
</file>